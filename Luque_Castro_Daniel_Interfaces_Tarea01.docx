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14353444"/>
        <w:docPartObj>
          <w:docPartGallery w:val="Cover Pages"/>
          <w:docPartUnique/>
        </w:docPartObj>
      </w:sdtPr>
      <w:sdtEndPr/>
      <w:sdtContent>
        <w:p w:rsidR="006646B2" w:rsidRDefault="006646B2"/>
        <w:p w:rsidR="006646B2" w:rsidRDefault="006646B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46B2" w:rsidRDefault="009770DD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46B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245DF0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Daniel luque castro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6646B2" w:rsidRDefault="002B025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646B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646B2" w:rsidRDefault="006646B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646B2" w:rsidRDefault="00245DF0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Daniel luque castro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646B2" w:rsidRDefault="006646B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 xml:space="preserve"> </w:t>
          </w:r>
        </w:p>
      </w:sdtContent>
    </w:sdt>
    <w:p w:rsidR="00245DF0" w:rsidRDefault="00245DF0" w:rsidP="00245DF0">
      <w:pPr>
        <w:pStyle w:val="Ttulo1"/>
        <w:numPr>
          <w:ilvl w:val="0"/>
          <w:numId w:val="1"/>
        </w:numPr>
      </w:pPr>
      <w:r>
        <w:t xml:space="preserve">Introducción: Descripción de la página Web que se elaborará durante el curso. </w:t>
      </w:r>
    </w:p>
    <w:p w:rsidR="00245DF0" w:rsidRDefault="00245DF0" w:rsidP="00245DF0">
      <w:pPr>
        <w:ind w:left="708"/>
      </w:pPr>
      <w:r>
        <w:t xml:space="preserve">Mi aplicación web será de una página de venta de zapatillas exclusivas, relacionada con el mundo ‘Sneaker’. </w:t>
      </w:r>
    </w:p>
    <w:p w:rsidR="00245DF0" w:rsidRDefault="00245DF0" w:rsidP="00245DF0">
      <w:pPr>
        <w:pStyle w:val="Ttulo1"/>
        <w:numPr>
          <w:ilvl w:val="0"/>
          <w:numId w:val="1"/>
        </w:numPr>
      </w:pPr>
      <w:r w:rsidRPr="007604A0">
        <w:t>Análisis del Diseño Web: Realizar un análisis profundo sobre el diseño de una página</w:t>
      </w:r>
      <w:r>
        <w:t xml:space="preserve"> </w:t>
      </w:r>
      <w:r w:rsidRPr="007604A0">
        <w:t>Web.</w:t>
      </w:r>
    </w:p>
    <w:p w:rsidR="00245DF0" w:rsidRDefault="00245DF0" w:rsidP="00245DF0">
      <w:pPr>
        <w:pStyle w:val="Prrafodelista"/>
      </w:pPr>
      <w:r w:rsidRPr="009C0EDF">
        <w:rPr>
          <w:b/>
        </w:rPr>
        <w:t>Nombre</w:t>
      </w:r>
      <w:r>
        <w:t>: Stock</w:t>
      </w:r>
    </w:p>
    <w:p w:rsidR="00245DF0" w:rsidRDefault="00245DF0" w:rsidP="00245DF0">
      <w:pPr>
        <w:pStyle w:val="Prrafodelista"/>
      </w:pPr>
      <w:r>
        <w:t xml:space="preserve">Url: </w:t>
      </w:r>
      <w:hyperlink r:id="rId9" w:history="1">
        <w:r>
          <w:rPr>
            <w:rStyle w:val="Hipervnculo"/>
          </w:rPr>
          <w:t>https://stockx.com/</w:t>
        </w:r>
      </w:hyperlink>
    </w:p>
    <w:p w:rsidR="00245DF0" w:rsidRDefault="00245DF0" w:rsidP="00245DF0">
      <w:pPr>
        <w:pStyle w:val="Prrafodelista"/>
      </w:pPr>
      <w:r w:rsidRPr="009C0EDF">
        <w:rPr>
          <w:b/>
        </w:rPr>
        <w:t>Logo</w:t>
      </w:r>
      <w:r>
        <w:t>:</w:t>
      </w:r>
    </w:p>
    <w:p w:rsidR="00245DF0" w:rsidRDefault="00245DF0" w:rsidP="00245DF0">
      <w:pPr>
        <w:pStyle w:val="Prrafodelista"/>
      </w:pPr>
      <w:r>
        <w:rPr>
          <w:noProof/>
          <w:lang w:eastAsia="es-ES"/>
        </w:rPr>
        <w:drawing>
          <wp:inline distT="0" distB="0" distL="0" distR="0" wp14:anchorId="30E7BF8D" wp14:editId="45AC414A">
            <wp:extent cx="2857500" cy="1476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t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</w:pPr>
      <w:r w:rsidRPr="009C0EDF">
        <w:rPr>
          <w:b/>
        </w:rPr>
        <w:t>Tema principal de la página</w:t>
      </w:r>
      <w:r>
        <w:t>:  Intermediario en la reventa de zapatillas exclusivas, se encarga de poner de acuerdo a gente que quiere comprar un producto con los que la quieren vender, siendo su función ponerlos en contactos y verificando el estado y veracidad del producto.</w:t>
      </w:r>
    </w:p>
    <w:p w:rsidR="00245DF0" w:rsidRDefault="00245DF0" w:rsidP="00245DF0">
      <w:pPr>
        <w:pStyle w:val="Prrafodelista"/>
      </w:pPr>
      <w:r w:rsidRPr="00F8790C">
        <w:rPr>
          <w:b/>
        </w:rPr>
        <w:t>Modelado de usuarios de la página</w:t>
      </w:r>
      <w:r>
        <w:t>: Los usuarios son aficionados al mundo de las zapatillas, la meta comprar o vender zapatillas, necesitan un nivel de experiencia básico para comprar, los usuarios necesitan los precios y talla de forma clara, los casos más adversos van ser las devoluciones.</w:t>
      </w:r>
    </w:p>
    <w:p w:rsidR="00245DF0" w:rsidRDefault="00245DF0" w:rsidP="00245DF0">
      <w:pPr>
        <w:pStyle w:val="Prrafodelista"/>
      </w:pPr>
    </w:p>
    <w:p w:rsidR="00245DF0" w:rsidRDefault="00245DF0" w:rsidP="00245DF0">
      <w:pPr>
        <w:pStyle w:val="Ttulo2"/>
        <w:numPr>
          <w:ilvl w:val="1"/>
          <w:numId w:val="2"/>
        </w:numPr>
      </w:pPr>
      <w:r>
        <w:t>Diseño</w:t>
      </w:r>
    </w:p>
    <w:p w:rsidR="00245DF0" w:rsidRPr="00616D3F" w:rsidRDefault="00245DF0" w:rsidP="00245DF0">
      <w:pPr>
        <w:ind w:left="1098"/>
      </w:pPr>
      <w:r>
        <w:t>Aquí podemos encontrar el encabezado de la web bastante sencillo con el logo no muy grande y botones fácil de leer pero no demasiado llamativos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7C518F24" wp14:editId="5FED616C">
            <wp:extent cx="5400040" cy="114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Menú de navegación, el cual es muy fácil de usar por categorías, la barra de búsqueda se puede buscar por colores, marca, nombres, etc.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30BF4420" wp14:editId="34A55BF0">
            <wp:extent cx="5400040" cy="63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t>El contenido principal lo podemos encontrar diferenciados por secciones de búsquedas, destacados o novedades en los cuales podremos pinchar para comprar o ver disponibilidad de tallas y dar a la derecha para ver algunos modelos mas.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6C4D7A2" wp14:editId="08914CB4">
            <wp:extent cx="3810000" cy="4238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En el pie de página encontraremos el mapa de navegación, redes sociales y politicas</w:t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938499E" wp14:editId="0F6CFD08">
            <wp:extent cx="5400040" cy="1567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Ttulo2"/>
        <w:numPr>
          <w:ilvl w:val="1"/>
          <w:numId w:val="2"/>
        </w:numPr>
      </w:pPr>
      <w:r w:rsidRPr="00372AF4">
        <w:t>Indicar y detallar algunos de los elementos principales de la Interfaz</w:t>
      </w:r>
    </w:p>
    <w:p w:rsidR="00245DF0" w:rsidRPr="00667582" w:rsidRDefault="00245DF0" w:rsidP="00245DF0">
      <w:pPr>
        <w:ind w:left="708"/>
      </w:pPr>
      <w:r>
        <w:t>Como elemento de identificación encontramos el logo de la página que prevalecerá en toda ella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6333CC15" wp14:editId="552939F6">
            <wp:extent cx="1695450" cy="685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 de navegación encontramos la barra principal en la cual nos podremos mover por los diferentes apartados de la web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9A187A2" wp14:editId="34DD0F98">
            <wp:extent cx="3867150" cy="36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De contenido principal encontramos un eslogan y de titulo en vez de el nombre de la página el para que sirve, así si entramos por casualidad a la web sabremos al instante en que consiste.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1FAC0779" wp14:editId="25A76ADA">
            <wp:extent cx="3952875" cy="5286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elementos de interacción encontramos varios como la barra de navegación, y el enlace a redes sociales.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2BAE206" wp14:editId="767DB5D3">
            <wp:extent cx="4133850" cy="352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4FB561F4" wp14:editId="7C7BA2AE">
            <wp:extent cx="1295400" cy="13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numPr>
          <w:ilvl w:val="1"/>
          <w:numId w:val="2"/>
        </w:numPr>
      </w:pPr>
      <w:r>
        <w:t xml:space="preserve">Mapa de navegación </w:t>
      </w:r>
    </w:p>
    <w:p w:rsidR="00245DF0" w:rsidRDefault="00245DF0" w:rsidP="00245DF0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2E1CF3A2" wp14:editId="27BB6299">
            <wp:extent cx="5400040" cy="764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68"/>
      </w:pPr>
      <w:r>
        <w:t>Aquí encontramos el mapa de navegación situado al final de la página en todas las ventanas.</w:t>
      </w:r>
    </w:p>
    <w:p w:rsidR="00245DF0" w:rsidRDefault="00245DF0" w:rsidP="00245DF0">
      <w:pPr>
        <w:pStyle w:val="Ttulo2"/>
        <w:ind w:firstLine="708"/>
      </w:pPr>
      <w:r w:rsidRPr="008A6E0D">
        <w:t>2.4. Análisis de los Principios de Diseño de Gestalt en la página</w:t>
      </w:r>
    </w:p>
    <w:p w:rsidR="00245DF0" w:rsidRDefault="00245DF0" w:rsidP="00245DF0">
      <w:pPr>
        <w:ind w:left="705"/>
      </w:pPr>
      <w:r>
        <w:t xml:space="preserve">Encontramos el principio de simetría y orden, en su eslogan situado arriba de la barra de navegación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5AC24BC4" wp14:editId="6AE18347">
            <wp:extent cx="2238375" cy="161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Como vemos sitúa dos símbolos distintivos al principio y al final dándole un juego simétrico.</w:t>
      </w:r>
    </w:p>
    <w:p w:rsidR="00245DF0" w:rsidRDefault="00245DF0" w:rsidP="00245DF0">
      <w:pPr>
        <w:pStyle w:val="Ttulo2"/>
        <w:ind w:firstLine="705"/>
      </w:pPr>
      <w:r w:rsidRPr="00F52DB6">
        <w:t>2.5. Análisis de los Principios de Usabilidad de Jakob Nielsen en la página</w:t>
      </w:r>
    </w:p>
    <w:p w:rsidR="00245DF0" w:rsidRDefault="00245DF0" w:rsidP="00245DF0">
      <w:pPr>
        <w:ind w:left="705"/>
      </w:pPr>
      <w:r>
        <w:t>En este caso nos encontramos con el principio de visibilidad de estado del sistema en esta página lo tenemos presente por ejemplo a la hora de efectuar una compra el estado en el que nos encontramos.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68763C44" wp14:editId="1AF2F81D">
            <wp:extent cx="3419475" cy="428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También sigue ese principio las migas de pan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76252A3A" wp14:editId="0AD1EE08">
            <wp:extent cx="1910687" cy="2757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8217" cy="3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Una de las carencias de esta web es la del principio de control y libertad del usuario ya que para volver atrás debemos pulsar en el logo de la pagina para que nos lleve a la principal, no es del todo intuitivo.</w:t>
      </w:r>
    </w:p>
    <w:p w:rsidR="00245DF0" w:rsidRDefault="00245DF0" w:rsidP="00245DF0">
      <w:pPr>
        <w:ind w:left="705"/>
      </w:pPr>
      <w:r>
        <w:t xml:space="preserve">Otra de las leyes que sigue es la de ayuda y documentación la cual la encontramos situada en el pie de pagina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32A55F3B" wp14:editId="0D43285D">
            <wp:extent cx="4191000" cy="38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ind w:left="705"/>
      </w:pPr>
      <w:r>
        <w:lastRenderedPageBreak/>
        <w:t>2.6 Estudio con pruebas en distintos dispositivos de la adaptabilidad de la</w:t>
      </w:r>
    </w:p>
    <w:p w:rsidR="00245DF0" w:rsidRPr="00F52DB6" w:rsidRDefault="00245DF0" w:rsidP="00245DF0">
      <w:pPr>
        <w:pStyle w:val="Ttulo2"/>
        <w:ind w:left="705"/>
      </w:pPr>
      <w:r>
        <w:t>página web.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1878B206" wp14:editId="15C08146">
            <wp:extent cx="3600450" cy="7734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A5" w:rsidRDefault="00A117A5" w:rsidP="00245DF0">
      <w:pPr>
        <w:ind w:left="705"/>
      </w:pPr>
      <w:r>
        <w:t>Desde el navegador podemos ver como se veria en diferentes dispositivos móviles como por ejemplo aquí seria en un iphone x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lastRenderedPageBreak/>
        <w:drawing>
          <wp:inline distT="0" distB="0" distL="0" distR="0" wp14:anchorId="48EABC0E" wp14:editId="235550E6">
            <wp:extent cx="4905375" cy="6515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 en un ipad pro.</w:t>
      </w:r>
    </w:p>
    <w:p w:rsidR="0090293B" w:rsidRDefault="0090293B" w:rsidP="005A3AF2">
      <w:pPr>
        <w:pStyle w:val="Ttulo2"/>
        <w:ind w:firstLine="705"/>
      </w:pPr>
      <w:r>
        <w:lastRenderedPageBreak/>
        <w:t>2.7.Colores de la página</w:t>
      </w:r>
    </w:p>
    <w:p w:rsidR="0090293B" w:rsidRDefault="0090293B" w:rsidP="0090293B">
      <w:r>
        <w:rPr>
          <w:noProof/>
          <w:lang w:eastAsia="es-ES"/>
        </w:rPr>
        <w:drawing>
          <wp:inline distT="0" distB="0" distL="0" distR="0" wp14:anchorId="78FF3310" wp14:editId="45FBB793">
            <wp:extent cx="5400040" cy="34455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3B" w:rsidRDefault="0090293B" w:rsidP="0090293B">
      <w:r>
        <w:t>Bueno utilizando la paleta de colores de Adobe he conseguido sacar los colores principales, aunque también se puede sacar en su código fuente.</w:t>
      </w:r>
    </w:p>
    <w:p w:rsidR="0090293B" w:rsidRDefault="0090293B" w:rsidP="0090293B">
      <w:r>
        <w:t>Verde: #509e2f</w:t>
      </w:r>
      <w:r w:rsidR="005A3AF2">
        <w:t xml:space="preserve"> 60%</w:t>
      </w:r>
    </w:p>
    <w:p w:rsidR="0090293B" w:rsidRDefault="0090293B" w:rsidP="0090293B">
      <w:r>
        <w:t>Blanco:#f2f2f2</w:t>
      </w:r>
      <w:r w:rsidR="005A3AF2">
        <w:t xml:space="preserve"> 30%</w:t>
      </w:r>
    </w:p>
    <w:p w:rsidR="0090293B" w:rsidRDefault="0090293B" w:rsidP="0090293B">
      <w:r>
        <w:t>Gris:#595959</w:t>
      </w:r>
      <w:r w:rsidR="005A3AF2">
        <w:t xml:space="preserve"> 10%</w:t>
      </w:r>
    </w:p>
    <w:p w:rsidR="005A3AF2" w:rsidRDefault="005A3AF2" w:rsidP="0090293B">
      <w:r>
        <w:t>Consigue una visual muy homogénea, en la cual te da una sensación de seguridad y fiabilidad así como a su vez un toque de energía y vitalidad que produce la mezcla de esos colores.</w:t>
      </w:r>
    </w:p>
    <w:p w:rsidR="005A3AF2" w:rsidRDefault="005A3AF2" w:rsidP="005A3AF2">
      <w:pPr>
        <w:pStyle w:val="Ttulo2"/>
        <w:ind w:firstLine="708"/>
      </w:pPr>
      <w:r w:rsidRPr="005A3AF2">
        <w:t>2.8. Tipos de imágenes que predominan en la aplicación</w:t>
      </w:r>
    </w:p>
    <w:p w:rsidR="00AF1844" w:rsidRDefault="00AF1844" w:rsidP="00AF1844">
      <w:r>
        <w:rPr>
          <w:noProof/>
          <w:lang w:eastAsia="es-ES"/>
        </w:rPr>
        <w:drawing>
          <wp:inline distT="0" distB="0" distL="0" distR="0" wp14:anchorId="034E1B1D" wp14:editId="61AD1837">
            <wp:extent cx="1771650" cy="1371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44" w:rsidRDefault="00AF1844" w:rsidP="00AF1844">
      <w:r>
        <w:t>Aquí podemos encontrar la carpeta que contiene las imágenes, png y svg como observamos.</w:t>
      </w:r>
    </w:p>
    <w:p w:rsidR="00AF1844" w:rsidRDefault="00AF1844" w:rsidP="00AF1844">
      <w:r>
        <w:t>Aquí pongo imágenes de ejemplo</w:t>
      </w:r>
    </w:p>
    <w:p w:rsidR="00AF1844" w:rsidRDefault="00AF1844" w:rsidP="00AF1844">
      <w:r>
        <w:rPr>
          <w:noProof/>
          <w:lang w:eastAsia="es-ES"/>
        </w:rPr>
        <w:lastRenderedPageBreak/>
        <w:drawing>
          <wp:inline distT="0" distB="0" distL="0" distR="0" wp14:anchorId="5F2AC42D" wp14:editId="2895FBDF">
            <wp:extent cx="5400040" cy="40017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44" w:rsidRPr="00AF1844" w:rsidRDefault="00AF1844" w:rsidP="00AF1844">
      <w:pPr>
        <w:pStyle w:val="Ttulo2"/>
      </w:pPr>
      <w:r w:rsidRPr="00AF1844">
        <w:t>2.10. Tipografía de la página Web</w:t>
      </w:r>
    </w:p>
    <w:p w:rsidR="0090293B" w:rsidRPr="0090293B" w:rsidRDefault="0090293B" w:rsidP="0090293B">
      <w:r w:rsidRPr="0090293B">
        <w:t>FontAwesome</w:t>
      </w:r>
    </w:p>
    <w:p w:rsidR="00A117A5" w:rsidRDefault="00A117A5" w:rsidP="00AF1844"/>
    <w:p w:rsidR="00AF1844" w:rsidRDefault="00AF1844" w:rsidP="00AF1844">
      <w:pPr>
        <w:pStyle w:val="Ttulo2"/>
      </w:pPr>
      <w:r>
        <w:t>2.12. Patrones de diseño que encontramos en la Web (Opcional, 4 es</w:t>
      </w:r>
      <w:r w:rsidR="0073186F">
        <w:t xml:space="preserve"> </w:t>
      </w:r>
      <w:r>
        <w:t>suficiente)</w:t>
      </w:r>
    </w:p>
    <w:p w:rsidR="00AF1844" w:rsidRDefault="009254A3" w:rsidP="00AF1844">
      <w:r>
        <w:t>Patrón de diseño web para móviles, lo encontramos al navegar por la web desde un teléfono móvil o Tablet, nos damos cuenta de que podemos navegar perfectamente y esta de forma limpia y ordenada el contenido.</w:t>
      </w:r>
    </w:p>
    <w:p w:rsidR="009254A3" w:rsidRDefault="009254A3" w:rsidP="00AF1844">
      <w:r>
        <w:rPr>
          <w:noProof/>
          <w:lang w:eastAsia="es-ES"/>
        </w:rPr>
        <w:drawing>
          <wp:inline distT="0" distB="0" distL="0" distR="0" wp14:anchorId="06B2D361" wp14:editId="649CCB72">
            <wp:extent cx="5400040" cy="6076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A3" w:rsidRDefault="009254A3" w:rsidP="00AF1844">
      <w:r>
        <w:t>Aquí en el banner vemos como el diseño seria fluido ya que es algo cambiante y que incluso se queda en blanco.</w:t>
      </w:r>
    </w:p>
    <w:p w:rsidR="009254A3" w:rsidRDefault="008A1A7C" w:rsidP="00AF1844">
      <w:r>
        <w:rPr>
          <w:noProof/>
          <w:lang w:eastAsia="es-ES"/>
        </w:rPr>
        <w:drawing>
          <wp:inline distT="0" distB="0" distL="0" distR="0" wp14:anchorId="6488F164" wp14:editId="7A264DFA">
            <wp:extent cx="3724275" cy="2286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C" w:rsidRDefault="008A1A7C" w:rsidP="00AF1844">
      <w:r>
        <w:t>El diseño web por pestañas en un patrón web usado frecuentemente que esta aplicación sigue.</w:t>
      </w:r>
    </w:p>
    <w:p w:rsidR="008A1A7C" w:rsidRDefault="008A1A7C" w:rsidP="00AF1844">
      <w:r>
        <w:rPr>
          <w:noProof/>
          <w:lang w:eastAsia="es-ES"/>
        </w:rPr>
        <w:drawing>
          <wp:inline distT="0" distB="0" distL="0" distR="0" wp14:anchorId="45C46A47" wp14:editId="64DF77CE">
            <wp:extent cx="3352800" cy="219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C" w:rsidRPr="00AF1844" w:rsidRDefault="008A1A7C" w:rsidP="00AF1844">
      <w:r>
        <w:t>Las migas de pan son un patrón web de navegación el cual facilita al usuario volver al punto donde el quiera.</w:t>
      </w:r>
    </w:p>
    <w:p w:rsidR="00AF1844" w:rsidRDefault="00AF1844" w:rsidP="00AF1844">
      <w:pPr>
        <w:pStyle w:val="Ttulo2"/>
      </w:pPr>
      <w:r>
        <w:lastRenderedPageBreak/>
        <w:t>2.13. Posicionamiento: Encontrar si se cumple alguna de las condiciones</w:t>
      </w:r>
      <w:r w:rsidR="0073186F">
        <w:t xml:space="preserve"> </w:t>
      </w:r>
      <w:r>
        <w:t>de las webmaster-guidelines de google.</w:t>
      </w:r>
    </w:p>
    <w:p w:rsidR="008A1A7C" w:rsidRDefault="008A1A7C" w:rsidP="008A1A7C">
      <w:r>
        <w:t>Usando la herramienta que nos proporciona goog</w:t>
      </w:r>
      <w:r w:rsidR="0077153A">
        <w:t>le de search console le permite  a los desarrolladores ver el CEO de su pagina, en este caso vemos que usa URL cortas, que no se estructura en filas y columnas y que sigue varias normas para el posicionamiento como no usar mas de un H1 con lo cual esta pagina web tiene un buen posicionamiento.</w:t>
      </w:r>
    </w:p>
    <w:p w:rsidR="0077153A" w:rsidRDefault="0077153A" w:rsidP="008A1A7C">
      <w:r>
        <w:t>Esta herrmienta nos permite colocar un enlace en nuestra web y asi podemos ver todas las estadísticas de los usuarios con la misma.</w:t>
      </w:r>
    </w:p>
    <w:p w:rsidR="0077153A" w:rsidRDefault="0077153A" w:rsidP="0077153A">
      <w:pPr>
        <w:pStyle w:val="Ttulo2"/>
      </w:pPr>
      <w:r>
        <w:t>2.3. Opinión personal y conclusiones del alumno sobre la página Web o plantilla escogida.</w:t>
      </w:r>
    </w:p>
    <w:p w:rsidR="0077153A" w:rsidRDefault="0077153A" w:rsidP="0077153A">
      <w:r>
        <w:t>Bueno la plantilla que hemos cogido la he utilizado porque es un web en la que navego mucho y es fácil de usar, en la mía hare algunas modificaciones pero como normal general la seguire porque tiene un buen diseño y estructurado.</w:t>
      </w:r>
    </w:p>
    <w:p w:rsidR="0077153A" w:rsidRDefault="0077153A" w:rsidP="0077153A">
      <w:pPr>
        <w:pStyle w:val="Ttulo1"/>
      </w:pPr>
      <w:r>
        <w:t>3.</w:t>
      </w:r>
      <w:r w:rsidRPr="0077153A">
        <w:t>Definir base de nuestra Web</w:t>
      </w:r>
    </w:p>
    <w:p w:rsidR="0077153A" w:rsidRDefault="0077153A" w:rsidP="0077153A">
      <w:pPr>
        <w:pStyle w:val="Ttulo2"/>
      </w:pPr>
      <w:r w:rsidRPr="0077153A">
        <w:t>3.1. Nombre</w:t>
      </w:r>
    </w:p>
    <w:p w:rsidR="0077153A" w:rsidRDefault="0077153A" w:rsidP="0077153A">
      <w:r>
        <w:t>MasZapas</w:t>
      </w:r>
    </w:p>
    <w:p w:rsidR="00D139B8" w:rsidRDefault="00D139B8" w:rsidP="00D139B8">
      <w:pPr>
        <w:pStyle w:val="Ttulo2"/>
      </w:pPr>
      <w:r>
        <w:t>3.2. Logo</w:t>
      </w:r>
    </w:p>
    <w:p w:rsidR="00741101" w:rsidRDefault="00741101" w:rsidP="00741101">
      <w:r>
        <w:rPr>
          <w:noProof/>
          <w:lang w:eastAsia="es-ES"/>
        </w:rPr>
        <w:drawing>
          <wp:inline distT="0" distB="0" distL="0" distR="0" wp14:anchorId="3471A54A" wp14:editId="06DEDC42">
            <wp:extent cx="2266950" cy="781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B8" w:rsidRPr="00D139B8" w:rsidRDefault="00741101" w:rsidP="00D139B8">
      <w:r>
        <w:t>He optado por un logo sencillo hecho en Photoshop el cual es fácil de identificar con el producto que vendemos</w:t>
      </w:r>
      <w:bookmarkStart w:id="0" w:name="_GoBack"/>
      <w:bookmarkEnd w:id="0"/>
    </w:p>
    <w:p w:rsidR="00D139B8" w:rsidRDefault="00D139B8" w:rsidP="00D139B8">
      <w:pPr>
        <w:pStyle w:val="Ttulo2"/>
      </w:pPr>
      <w:r>
        <w:t>3.3. Tema principal</w:t>
      </w:r>
    </w:p>
    <w:p w:rsidR="00D139B8" w:rsidRPr="00D139B8" w:rsidRDefault="00D139B8" w:rsidP="00D139B8">
      <w:r>
        <w:t>Ventas de zapatillas de diferentes marcas de edición limitada.</w:t>
      </w:r>
    </w:p>
    <w:p w:rsidR="00D139B8" w:rsidRDefault="00D139B8" w:rsidP="00D139B8">
      <w:pPr>
        <w:pStyle w:val="Ttulo2"/>
      </w:pPr>
      <w:r>
        <w:t>3.4. Modelado de usuarios de página.</w:t>
      </w:r>
    </w:p>
    <w:p w:rsidR="00D139B8" w:rsidRPr="00D139B8" w:rsidRDefault="00D139B8" w:rsidP="00D139B8"/>
    <w:p w:rsidR="0077153A" w:rsidRDefault="00D139B8" w:rsidP="00D139B8">
      <w:pPr>
        <w:pStyle w:val="Ttulo2"/>
      </w:pPr>
      <w:r>
        <w:t>3.5. Boceto de la ubicación de cada una de las partes principales de la Interfaz.</w:t>
      </w:r>
    </w:p>
    <w:p w:rsidR="0077153A" w:rsidRPr="008A1A7C" w:rsidRDefault="0077153A" w:rsidP="008A1A7C"/>
    <w:p w:rsidR="00444357" w:rsidRDefault="00444357"/>
    <w:p w:rsidR="0073186F" w:rsidRDefault="0073186F"/>
    <w:sectPr w:rsidR="0073186F" w:rsidSect="006646B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0DD" w:rsidRDefault="009770DD" w:rsidP="00A47D8E">
      <w:pPr>
        <w:spacing w:after="0" w:line="240" w:lineRule="auto"/>
      </w:pPr>
      <w:r>
        <w:separator/>
      </w:r>
    </w:p>
  </w:endnote>
  <w:endnote w:type="continuationSeparator" w:id="0">
    <w:p w:rsidR="009770DD" w:rsidRDefault="009770DD" w:rsidP="00A4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3"/>
      <w:gridCol w:w="4221"/>
    </w:tblGrid>
    <w:tr w:rsidR="006646B2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jc w:val="right"/>
            <w:rPr>
              <w:caps/>
              <w:sz w:val="18"/>
            </w:rPr>
          </w:pPr>
        </w:p>
      </w:tc>
    </w:tr>
    <w:tr w:rsidR="006646B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6646B2" w:rsidRDefault="00245DF0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Daniel luque castro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646B2" w:rsidRDefault="006646B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41101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646B2" w:rsidRDefault="006646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0DD" w:rsidRDefault="009770DD" w:rsidP="00A47D8E">
      <w:pPr>
        <w:spacing w:after="0" w:line="240" w:lineRule="auto"/>
      </w:pPr>
      <w:r>
        <w:separator/>
      </w:r>
    </w:p>
  </w:footnote>
  <w:footnote w:type="continuationSeparator" w:id="0">
    <w:p w:rsidR="009770DD" w:rsidRDefault="009770DD" w:rsidP="00A47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D8E" w:rsidRDefault="00A47D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6021237</wp:posOffset>
          </wp:positionH>
          <wp:positionV relativeFrom="paragraph">
            <wp:posOffset>-277280</wp:posOffset>
          </wp:positionV>
          <wp:extent cx="1517650" cy="633095"/>
          <wp:effectExtent l="0" t="0" r="635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650" cy="633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B4658"/>
    <w:multiLevelType w:val="multilevel"/>
    <w:tmpl w:val="F8E86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32010F5D"/>
    <w:multiLevelType w:val="multilevel"/>
    <w:tmpl w:val="4CC6B4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F0"/>
    <w:rsid w:val="000762B7"/>
    <w:rsid w:val="000D6901"/>
    <w:rsid w:val="00245DF0"/>
    <w:rsid w:val="002B0252"/>
    <w:rsid w:val="00365CEE"/>
    <w:rsid w:val="00444357"/>
    <w:rsid w:val="00477997"/>
    <w:rsid w:val="005A3AF2"/>
    <w:rsid w:val="005F0CFA"/>
    <w:rsid w:val="006646B2"/>
    <w:rsid w:val="0069199E"/>
    <w:rsid w:val="0073186F"/>
    <w:rsid w:val="00741101"/>
    <w:rsid w:val="0077153A"/>
    <w:rsid w:val="007C4778"/>
    <w:rsid w:val="008A1A7C"/>
    <w:rsid w:val="0090293B"/>
    <w:rsid w:val="009254A3"/>
    <w:rsid w:val="009770DD"/>
    <w:rsid w:val="009B3D9F"/>
    <w:rsid w:val="009E68E3"/>
    <w:rsid w:val="00A117A5"/>
    <w:rsid w:val="00A45DA7"/>
    <w:rsid w:val="00A47D8E"/>
    <w:rsid w:val="00AF1844"/>
    <w:rsid w:val="00BE7C03"/>
    <w:rsid w:val="00D1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F9DF80"/>
  <w15:chartTrackingRefBased/>
  <w15:docId w15:val="{1FD75F0C-D44A-4A20-8A0F-755702C2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5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D8E"/>
  </w:style>
  <w:style w:type="paragraph" w:styleId="Piedepgina">
    <w:name w:val="footer"/>
    <w:basedOn w:val="Normal"/>
    <w:link w:val="Piedepgina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D8E"/>
  </w:style>
  <w:style w:type="paragraph" w:styleId="Sinespaciado">
    <w:name w:val="No Spacing"/>
    <w:link w:val="SinespaciadoCar"/>
    <w:uiPriority w:val="1"/>
    <w:qFormat/>
    <w:rsid w:val="006646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46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45DF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45DF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stockx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4654\Desktop\Interfaces%20Web\interfaces\Plantilla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977369-ACF0-4152-B833-C3FC89FCE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PlantillaTrabajos</Template>
  <TotalTime>303</TotalTime>
  <Pages>10</Pages>
  <Words>913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luque castro</dc:creator>
  <cp:keywords/>
  <dc:description/>
  <cp:lastModifiedBy>Usuario</cp:lastModifiedBy>
  <cp:revision>4</cp:revision>
  <dcterms:created xsi:type="dcterms:W3CDTF">2019-10-03T17:39:00Z</dcterms:created>
  <dcterms:modified xsi:type="dcterms:W3CDTF">2019-10-16T09:44:00Z</dcterms:modified>
</cp:coreProperties>
</file>