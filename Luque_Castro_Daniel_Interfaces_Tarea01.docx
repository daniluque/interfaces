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356100" cy="1535430"/>
                    <wp:effectExtent l="0" t="0" r="6350"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356100" cy="153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5A4F4F">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43pt;height:120.9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" filled="f" stroked="f" strokeweight=".5pt">
                    <v:textbox inset="0,0,0,0">
                      <w:txbxContent>
                        <w:p w:rsidR="006646B2" w:rsidRDefault="00CD640A">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Mi aplicación web será de una página de venta de zapatillas exclusivas, relacionada con el mundo ‘</w:t>
      </w:r>
      <w:proofErr w:type="spellStart"/>
      <w:r>
        <w:t>Sneaker</w:t>
      </w:r>
      <w:proofErr w:type="spellEnd"/>
      <w:r>
        <w:t xml:space="preserve">’.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proofErr w:type="spellStart"/>
      <w:r w:rsidRPr="00A06B20">
        <w:rPr>
          <w:b/>
          <w:lang w:val="en-US"/>
        </w:rPr>
        <w:t>Nombre</w:t>
      </w:r>
      <w:proofErr w:type="spellEnd"/>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 xml:space="preserve">Aquí podemos encontrar el encabezado </w:t>
      </w:r>
      <w:proofErr w:type="gramStart"/>
      <w:r w:rsidR="00842D64">
        <w:t>de la web bastante sencillo</w:t>
      </w:r>
      <w:proofErr w:type="gramEnd"/>
      <w:r>
        <w:t xml:space="preserve">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 xml:space="preserve">El contenido principal lo podemos encontrar diferenciados por secciones de búsquedas, destacados o novedades en los cuales podremos pinchar para comprar o ver disponibilidad de tallas y dar a la derecha para ver algunos modelos </w:t>
      </w:r>
      <w:r w:rsidR="00842D64">
        <w:t>más</w:t>
      </w:r>
      <w:r>
        <w:t>.</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 xml:space="preserve">En el pie de página encontraremos el mapa de navegación, redes sociales y </w:t>
      </w:r>
      <w:r w:rsidR="00842D64">
        <w:t>políticas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 xml:space="preserve">De contenido principal encontramos un eslogan y de </w:t>
      </w:r>
      <w:r w:rsidR="00842D64">
        <w:t>título</w:t>
      </w:r>
      <w:r>
        <w:t xml:space="preserve"> en vez de el nombre de la página el para </w:t>
      </w:r>
      <w:r w:rsidR="00842D64">
        <w:t>qué</w:t>
      </w:r>
      <w:r>
        <w:t xml:space="preserv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 xml:space="preserve">2.5. Análisis de los Principios de Usabilidad de Jakob </w:t>
      </w:r>
      <w:proofErr w:type="spellStart"/>
      <w:r w:rsidRPr="00F52DB6">
        <w:t>Nielsen</w:t>
      </w:r>
      <w:proofErr w:type="spellEnd"/>
      <w:r w:rsidRPr="00F52DB6">
        <w:t xml:space="preserve">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 xml:space="preserve">Una de las carencias de esta web es la del principio de control y libertad del usuario ya que para volver atrás debemos pulsar en el logo de la </w:t>
      </w:r>
      <w:r w:rsidR="00842D64">
        <w:t>página</w:t>
      </w:r>
      <w:r>
        <w:t xml:space="preserve">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 xml:space="preserve">Desde el navegador podemos ver como se </w:t>
      </w:r>
      <w:r w:rsidR="00842D64">
        <w:t>vería</w:t>
      </w:r>
      <w:r>
        <w:t xml:space="preserve"> en diferentes dispositivos móviles como por ejemplo aquí seria en un </w:t>
      </w:r>
      <w:r w:rsidR="00842D64">
        <w:t>iPhone</w:t>
      </w:r>
      <w:r>
        <w:t xml:space="preserv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rsidR="00842D64">
        <w:t>y en un IPad</w:t>
      </w:r>
      <w:r>
        <w:t xml:space="preserve"> pro.</w:t>
      </w:r>
    </w:p>
    <w:p w:rsidR="0090293B" w:rsidRDefault="0090293B" w:rsidP="005A3AF2">
      <w:pPr>
        <w:pStyle w:val="Ttulo2"/>
        <w:ind w:firstLine="705"/>
      </w:pPr>
      <w:r>
        <w:lastRenderedPageBreak/>
        <w:t>2.</w:t>
      </w:r>
      <w:proofErr w:type="gramStart"/>
      <w:r>
        <w:t>7.Colores</w:t>
      </w:r>
      <w:proofErr w:type="gramEnd"/>
      <w:r>
        <w:t xml:space="preserve">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w:t>
      </w:r>
      <w:r w:rsidR="00842D64">
        <w:t xml:space="preserve"> </w:t>
      </w:r>
      <w:r>
        <w:t>#f2f2f2</w:t>
      </w:r>
      <w:r w:rsidR="005A3AF2">
        <w:t xml:space="preserve"> 30%</w:t>
      </w:r>
    </w:p>
    <w:p w:rsidR="0090293B" w:rsidRDefault="0090293B" w:rsidP="0090293B">
      <w:r>
        <w:t>Gris:</w:t>
      </w:r>
      <w:r w:rsidR="00842D64">
        <w:t xml:space="preserve"> </w:t>
      </w:r>
      <w:r>
        <w:t>#595959</w:t>
      </w:r>
      <w:r w:rsidR="005A3AF2">
        <w:t xml:space="preserve"> 10%</w:t>
      </w:r>
    </w:p>
    <w:p w:rsidR="005A3AF2" w:rsidRDefault="005A3AF2" w:rsidP="0090293B">
      <w:r>
        <w:t xml:space="preserve">Consigue una visual muy homogénea, en la cual te da una sensación de seguridad y </w:t>
      </w:r>
      <w:proofErr w:type="gramStart"/>
      <w:r>
        <w:t>fiabilidad</w:t>
      </w:r>
      <w:proofErr w:type="gramEnd"/>
      <w:r>
        <w:t xml:space="preserve">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w:t>
      </w:r>
      <w:r w:rsidR="00842D64">
        <w:t>ne las imágenes, PNG y SVG</w:t>
      </w:r>
      <w:r>
        <w:t xml:space="preserve">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proofErr w:type="spellStart"/>
      <w:r w:rsidRPr="0090293B">
        <w:t>FontAwesome</w:t>
      </w:r>
      <w:proofErr w:type="spellEnd"/>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 xml:space="preserve">Aquí en el banner vemos como el </w:t>
      </w:r>
      <w:r w:rsidR="00072E4B">
        <w:t>diseño sería</w:t>
      </w:r>
      <w:r>
        <w:t xml:space="preserve">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 xml:space="preserve">Las migas de pan son un patrón web de navegación el cual facilita al usuario volver al punto donde </w:t>
      </w:r>
      <w:proofErr w:type="spellStart"/>
      <w:r>
        <w:t>el</w:t>
      </w:r>
      <w:proofErr w:type="spellEnd"/>
      <w:r>
        <w:t xml:space="preserve"> quiera.</w:t>
      </w:r>
    </w:p>
    <w:p w:rsidR="00AF1844" w:rsidRDefault="00AF1844" w:rsidP="00AF1844">
      <w:pPr>
        <w:pStyle w:val="Ttulo2"/>
      </w:pPr>
      <w:r>
        <w:lastRenderedPageBreak/>
        <w:t>2.13. Posicionamiento: Encontrar si se cumple alguna de las condiciones</w:t>
      </w:r>
      <w:r w:rsidR="0073186F">
        <w:t xml:space="preserve"> </w:t>
      </w:r>
      <w:r>
        <w:t xml:space="preserve">de las </w:t>
      </w:r>
      <w:proofErr w:type="spellStart"/>
      <w:r>
        <w:t>webmaster-guidelines</w:t>
      </w:r>
      <w:proofErr w:type="spellEnd"/>
      <w:r>
        <w:t xml:space="preserve"> de google.</w:t>
      </w:r>
    </w:p>
    <w:p w:rsidR="008A1A7C" w:rsidRDefault="008A1A7C" w:rsidP="008A1A7C">
      <w:r>
        <w:t>Usando la herramienta que nos proporciona goog</w:t>
      </w:r>
      <w:r w:rsidR="0077153A">
        <w:t xml:space="preserve">le de </w:t>
      </w:r>
      <w:proofErr w:type="spellStart"/>
      <w:r w:rsidR="0077153A">
        <w:t>search</w:t>
      </w:r>
      <w:proofErr w:type="spellEnd"/>
      <w:r w:rsidR="0077153A">
        <w:t xml:space="preserve"> </w:t>
      </w:r>
      <w:proofErr w:type="spellStart"/>
      <w:r w:rsidR="0077153A">
        <w:t>console</w:t>
      </w:r>
      <w:proofErr w:type="spellEnd"/>
      <w:r w:rsidR="0077153A">
        <w:t xml:space="preserve"> le </w:t>
      </w:r>
      <w:proofErr w:type="gramStart"/>
      <w:r w:rsidR="0077153A">
        <w:t>permite  a</w:t>
      </w:r>
      <w:proofErr w:type="gramEnd"/>
      <w:r w:rsidR="0077153A">
        <w:t xml:space="preserve"> los desarrolladores ver el CEO de su </w:t>
      </w:r>
      <w:r w:rsidR="00842D64">
        <w:t>página</w:t>
      </w:r>
      <w:r w:rsidR="0077153A">
        <w:t xml:space="preserve">, en este caso vemos que usa URL cortas, que no se estructura en filas y columnas y que sigue varias normas para el posicionamiento como no usar </w:t>
      </w:r>
      <w:r w:rsidR="00842D64">
        <w:t>más</w:t>
      </w:r>
      <w:r w:rsidR="0077153A">
        <w:t xml:space="preserve"> de un H1 con lo cual esta </w:t>
      </w:r>
      <w:r w:rsidR="00842D64">
        <w:t>página</w:t>
      </w:r>
      <w:r w:rsidR="0077153A">
        <w:t xml:space="preserve"> web tiene un buen posicionamiento.</w:t>
      </w:r>
    </w:p>
    <w:p w:rsidR="0077153A" w:rsidRDefault="0077153A" w:rsidP="008A1A7C">
      <w:r>
        <w:t xml:space="preserve">Esta </w:t>
      </w:r>
      <w:r w:rsidR="00842D64">
        <w:t>herramienta</w:t>
      </w:r>
      <w:r>
        <w:t xml:space="preserve"> nos permite colocar un enlace en nuestra web y </w:t>
      </w:r>
      <w:r w:rsidR="00842D64">
        <w:t>así</w:t>
      </w:r>
      <w:r>
        <w:t xml:space="preserve">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 xml:space="preserve">Bueno la plantilla que hemos cogido la he utilizado porque es un web en la que navego mucho y es fácil de usar, en la mía hare algunas </w:t>
      </w:r>
      <w:r w:rsidR="00842D64">
        <w:t>modificaciones,</w:t>
      </w:r>
      <w:r>
        <w:t xml:space="preserve"> pero como normal general la </w:t>
      </w:r>
      <w:r w:rsidR="00842D64">
        <w:t>seguiré</w:t>
      </w:r>
      <w:r>
        <w:t xml:space="preserv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proofErr w:type="spellStart"/>
      <w:r>
        <w:t>MasZapas</w:t>
      </w:r>
      <w:proofErr w:type="spellEnd"/>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 xml:space="preserve">En este apartado nos aclararemos algunas de las necesidades </w:t>
      </w:r>
      <w:r w:rsidR="00D276DB">
        <w:t>de la</w:t>
      </w:r>
      <w:r>
        <w:t xml:space="preserve"> web y la experiencia del usuario.</w:t>
      </w:r>
    </w:p>
    <w:p w:rsidR="00A06B20" w:rsidRDefault="00A06B20" w:rsidP="00D139B8">
      <w:r>
        <w:t xml:space="preserve">Esta web ira dirigida a un público joven, aficionados </w:t>
      </w:r>
      <w:r w:rsidR="00E85213">
        <w:t>al</w:t>
      </w:r>
      <w:r>
        <w:t xml:space="preserve"> mundo </w:t>
      </w:r>
      <w:r w:rsidR="00E85213">
        <w:t>‘</w:t>
      </w:r>
      <w:proofErr w:type="spellStart"/>
      <w:r>
        <w:t>Sneakers</w:t>
      </w:r>
      <w:proofErr w:type="spellEnd"/>
      <w:r w:rsidR="00E85213">
        <w:t>’</w:t>
      </w:r>
      <w:r>
        <w:t xml:space="preserve">, sus tares serán sencilla buscar el modelo que deseen de la forma </w:t>
      </w:r>
      <w:r w:rsidR="00E85213">
        <w:t>más</w:t>
      </w:r>
      <w:r>
        <w:t xml:space="preserve"> rápida y eficaz posible y se lo facilitaremos con un buscador muy eficiente y situado en la parte superior de todas las ventanas. </w:t>
      </w:r>
    </w:p>
    <w:p w:rsidR="00A06B20" w:rsidRDefault="00A06B20" w:rsidP="00D139B8">
      <w:r>
        <w:t xml:space="preserve">Encontraremos el precio total debajo de cada zapatilla con los gastos de </w:t>
      </w:r>
      <w:r w:rsidR="00E85213">
        <w:t>envíos</w:t>
      </w:r>
      <w:r>
        <w:t xml:space="preserve"> incluido para evitar que a la hora de realizar la compra después sea mayor de </w:t>
      </w:r>
      <w:r w:rsidR="00D276DB">
        <w:t>él</w:t>
      </w:r>
      <w:r>
        <w:t xml:space="preserve"> que pone en la imagen, aunque especificaremos en el resumen de la compra el porcentaje destinado a los gastos de </w:t>
      </w:r>
      <w:r w:rsidR="00E85213">
        <w:t>envíos</w:t>
      </w:r>
      <w:r>
        <w:t>.</w:t>
      </w:r>
    </w:p>
    <w:p w:rsidR="008E5681" w:rsidRPr="00D139B8" w:rsidRDefault="00E85213" w:rsidP="00D139B8">
      <w:r>
        <w:t>Poniéndonos</w:t>
      </w:r>
      <w:r w:rsidR="008E5681">
        <w:t xml:space="preserve"> en el caso adverso de que entre alguien que no sepa </w:t>
      </w:r>
      <w:r w:rsidR="00D276DB">
        <w:t>del</w:t>
      </w:r>
      <w:r w:rsidR="008E5681">
        <w:t xml:space="preserve"> valor de las zapatillas se </w:t>
      </w:r>
      <w:r>
        <w:t>especificaran</w:t>
      </w:r>
      <w:r w:rsidR="008E5681">
        <w:t xml:space="preserve"> que son zapatillas limitadas por eso su elevado coste. </w:t>
      </w:r>
      <w:r>
        <w:t>También</w:t>
      </w:r>
      <w:r w:rsidR="008E5681">
        <w:t xml:space="preserve"> en caso de que la compra no se haga efectiva debido a problemas de conexión, no se encuentre la dirección de </w:t>
      </w:r>
      <w:r>
        <w:lastRenderedPageBreak/>
        <w:t>envió</w:t>
      </w:r>
      <w:r w:rsidR="008E5681">
        <w:t>,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Default="00EF3ABA" w:rsidP="008A1A7C">
      <w:r>
        <w:rPr>
          <w:noProof/>
          <w:lang w:eastAsia="es-ES"/>
        </w:rPr>
        <w:drawing>
          <wp:inline distT="0" distB="0" distL="0" distR="0">
            <wp:extent cx="5400040" cy="52679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cet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F26D61" w:rsidRDefault="00F26D61" w:rsidP="008A1A7C">
      <w:r>
        <w:t>Y así se vería nuestra ventana al marcar un producto concreto.</w:t>
      </w:r>
    </w:p>
    <w:p w:rsidR="00F26D61" w:rsidRPr="008A1A7C" w:rsidRDefault="00F26D61" w:rsidP="008A1A7C">
      <w:r>
        <w:rPr>
          <w:noProof/>
          <w:lang w:eastAsia="es-ES"/>
        </w:rPr>
        <w:lastRenderedPageBreak/>
        <w:drawing>
          <wp:inline distT="0" distB="0" distL="0" distR="0">
            <wp:extent cx="5400040" cy="52679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o concret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 xml:space="preserve">Bajo mi punto de vista mi web tiene que seguir a raja tabla el principio de visibilidad del estado del sistema, para que el usuario sepa en todo momento que </w:t>
      </w:r>
      <w:r w:rsidR="00D276DB">
        <w:t>está</w:t>
      </w:r>
      <w:r>
        <w:t xml:space="preserve"> haciendo la aplicación, cargando, procesando compra, en que parte de la compra estamos.</w:t>
      </w:r>
    </w:p>
    <w:p w:rsidR="008E5681" w:rsidRDefault="00D276DB" w:rsidP="008E5681">
      <w:r>
        <w:t>También</w:t>
      </w:r>
      <w:r w:rsidR="008E5681">
        <w:t xml:space="preserve"> el control y libertad del usuario será primordial en nuestra </w:t>
      </w:r>
      <w:r>
        <w:t>página</w:t>
      </w:r>
      <w:r w:rsidR="008E5681">
        <w:t xml:space="preserve"> ya que no le impondremos al usuario que tenga que hacer nada, ni</w:t>
      </w:r>
      <w:r>
        <w:t xml:space="preserve"> </w:t>
      </w:r>
      <w:r w:rsidR="008E5681">
        <w:t>si</w:t>
      </w:r>
      <w:r>
        <w:t>quier</w:t>
      </w:r>
      <w:r w:rsidR="008E5681">
        <w:t>a que tenga que registrarse.</w:t>
      </w:r>
    </w:p>
    <w:p w:rsidR="008E5681" w:rsidRDefault="004806BF" w:rsidP="008E5681">
      <w:r>
        <w:t xml:space="preserve">La consistencia, para esto nos ayudaremos de tener una barra de navegación </w:t>
      </w:r>
      <w:r w:rsidR="00D276DB">
        <w:t xml:space="preserve">al hacer </w:t>
      </w:r>
      <w:proofErr w:type="spellStart"/>
      <w:r w:rsidR="00D276DB">
        <w:t>S</w:t>
      </w:r>
      <w:r>
        <w:t>croll</w:t>
      </w:r>
      <w:proofErr w:type="spellEnd"/>
      <w:r>
        <w:t xml:space="preserve"> hacia abajo la barra siga estando en la parte superior y q</w:t>
      </w:r>
      <w:r w:rsidR="00D276DB">
        <w:t xml:space="preserve">ue no tenga que volver a hacer </w:t>
      </w:r>
      <w:proofErr w:type="spellStart"/>
      <w:r w:rsidR="00D276DB" w:rsidRPr="00D276DB">
        <w:t>S</w:t>
      </w:r>
      <w:r w:rsidRPr="00D276DB">
        <w:t>croll</w:t>
      </w:r>
      <w:proofErr w:type="spellEnd"/>
      <w:r>
        <w:t xml:space="preserve"> hacia arriba.</w:t>
      </w:r>
    </w:p>
    <w:p w:rsidR="004806BF" w:rsidRDefault="00D276DB" w:rsidP="008E5681">
      <w:r>
        <w:lastRenderedPageBreak/>
        <w:t>Prevención</w:t>
      </w:r>
      <w:r w:rsidR="004806BF">
        <w:t xml:space="preserve"> de errores, si el usuario se </w:t>
      </w:r>
      <w:r>
        <w:t>equivoca</w:t>
      </w:r>
      <w:r w:rsidR="004806BF">
        <w:t xml:space="preserve">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 xml:space="preserve">Bueno con la herramienta de adobe he decidido usar los siguientes colores ya que van a acorde con el logo y le dan un toque fresco y juvenil a nuestra </w:t>
      </w:r>
      <w:r w:rsidR="00D276DB">
        <w:t>página</w:t>
      </w:r>
      <w:r>
        <w:t>.</w:t>
      </w:r>
    </w:p>
    <w:p w:rsidR="004806BF" w:rsidRPr="008E5681" w:rsidRDefault="004806BF" w:rsidP="008E5681">
      <w:r>
        <w:rPr>
          <w:noProof/>
          <w:lang w:eastAsia="es-ES"/>
        </w:rPr>
        <w:drawing>
          <wp:inline distT="0" distB="0" distL="0" distR="0" wp14:anchorId="2A086D79" wp14:editId="4E5C50E8">
            <wp:extent cx="5400040" cy="8966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96620"/>
                    </a:xfrm>
                    <a:prstGeom prst="rect">
                      <a:avLst/>
                    </a:prstGeom>
                  </pic:spPr>
                </pic:pic>
              </a:graphicData>
            </a:graphic>
          </wp:inline>
        </w:drawing>
      </w:r>
    </w:p>
    <w:p w:rsidR="008E5681" w:rsidRDefault="008E5681" w:rsidP="008E5681">
      <w:pPr>
        <w:pStyle w:val="Ttulo2"/>
      </w:pPr>
      <w:r>
        <w:t>3.9. Tipos de iconos a usar.</w:t>
      </w:r>
    </w:p>
    <w:p w:rsidR="008E5681" w:rsidRDefault="00EF3ABA" w:rsidP="008E5681">
      <w:r>
        <w:t>Bueno usaremos los siguientes iconos.</w:t>
      </w:r>
    </w:p>
    <w:p w:rsidR="00EF3ABA" w:rsidRDefault="00C43384" w:rsidP="008E5681">
      <w:r>
        <w:rPr>
          <w:noProof/>
          <w:lang w:eastAsia="es-ES"/>
        </w:rPr>
        <w:drawing>
          <wp:inline distT="0" distB="0" distL="0" distR="0" wp14:anchorId="5B6BBBC2" wp14:editId="4E0B4FF8">
            <wp:extent cx="657225" cy="790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25" cy="790575"/>
                    </a:xfrm>
                    <a:prstGeom prst="rect">
                      <a:avLst/>
                    </a:prstGeom>
                  </pic:spPr>
                </pic:pic>
              </a:graphicData>
            </a:graphic>
          </wp:inline>
        </w:drawing>
      </w:r>
      <w:r>
        <w:rPr>
          <w:noProof/>
          <w:lang w:eastAsia="es-ES"/>
        </w:rPr>
        <w:drawing>
          <wp:inline distT="0" distB="0" distL="0" distR="0" wp14:anchorId="10F53E5E" wp14:editId="17F1946C">
            <wp:extent cx="2095500" cy="1000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500" cy="1000125"/>
                    </a:xfrm>
                    <a:prstGeom prst="rect">
                      <a:avLst/>
                    </a:prstGeom>
                  </pic:spPr>
                </pic:pic>
              </a:graphicData>
            </a:graphic>
          </wp:inline>
        </w:drawing>
      </w:r>
      <w:r>
        <w:rPr>
          <w:noProof/>
          <w:lang w:eastAsia="es-ES"/>
        </w:rPr>
        <w:drawing>
          <wp:inline distT="0" distB="0" distL="0" distR="0" wp14:anchorId="44FD07EC" wp14:editId="14974469">
            <wp:extent cx="4143375" cy="962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962025"/>
                    </a:xfrm>
                    <a:prstGeom prst="rect">
                      <a:avLst/>
                    </a:prstGeom>
                  </pic:spPr>
                </pic:pic>
              </a:graphicData>
            </a:graphic>
          </wp:inline>
        </w:drawing>
      </w:r>
    </w:p>
    <w:p w:rsidR="00C43384" w:rsidRDefault="00C43384" w:rsidP="008E5681">
      <w:r>
        <w:rPr>
          <w:noProof/>
          <w:lang w:eastAsia="es-ES"/>
        </w:rPr>
        <w:drawing>
          <wp:inline distT="0" distB="0" distL="0" distR="0" wp14:anchorId="305B689C" wp14:editId="5F02C058">
            <wp:extent cx="952500" cy="914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500" cy="914400"/>
                    </a:xfrm>
                    <a:prstGeom prst="rect">
                      <a:avLst/>
                    </a:prstGeom>
                  </pic:spPr>
                </pic:pic>
              </a:graphicData>
            </a:graphic>
          </wp:inline>
        </w:drawing>
      </w:r>
    </w:p>
    <w:p w:rsidR="00C43384" w:rsidRDefault="00C43384" w:rsidP="008E5681">
      <w:r>
        <w:t xml:space="preserve">Que básicamente son los que nos proporcionas </w:t>
      </w:r>
      <w:proofErr w:type="spellStart"/>
      <w:r>
        <w:t>Boostrap</w:t>
      </w:r>
      <w:proofErr w:type="spellEnd"/>
      <w:r>
        <w:t>, podremos encontrarlos en su documentación oficial, o descargarlos aquí.</w:t>
      </w:r>
    </w:p>
    <w:p w:rsidR="00C43384" w:rsidRDefault="005A4F4F" w:rsidP="008E5681">
      <w:hyperlink r:id="rId41" w:history="1">
        <w:r w:rsidR="00C43384">
          <w:rPr>
            <w:rStyle w:val="Hipervnculo"/>
          </w:rPr>
          <w:t>http://ikons.piotrkwiatkowski.co.uk/</w:t>
        </w:r>
      </w:hyperlink>
    </w:p>
    <w:p w:rsidR="00C43384" w:rsidRPr="008E5681" w:rsidRDefault="00C43384" w:rsidP="008E5681"/>
    <w:p w:rsidR="008E5681" w:rsidRDefault="008E5681" w:rsidP="008E5681">
      <w:pPr>
        <w:pStyle w:val="Ttulo2"/>
      </w:pPr>
      <w:r>
        <w:t>3.10. Imágenes a usar.</w:t>
      </w:r>
    </w:p>
    <w:p w:rsidR="00E85213" w:rsidRPr="008E5681" w:rsidRDefault="00E85213" w:rsidP="008E5681">
      <w:r>
        <w:t xml:space="preserve">Usaremos formato JPGE ya que es el más </w:t>
      </w:r>
      <w:r w:rsidR="00D276DB">
        <w:t>óptimo</w:t>
      </w:r>
      <w:r>
        <w:t xml:space="preserve"> para </w:t>
      </w:r>
      <w:proofErr w:type="gramStart"/>
      <w:r>
        <w:t>las web</w:t>
      </w:r>
      <w:proofErr w:type="gramEnd"/>
      <w:r>
        <w:t>, para el logo usaremos formato PNG ya que no tendrá fondo y será más adaptativo.</w:t>
      </w:r>
    </w:p>
    <w:p w:rsidR="008E5681" w:rsidRDefault="008E5681" w:rsidP="008E5681">
      <w:pPr>
        <w:pStyle w:val="Ttulo2"/>
      </w:pPr>
      <w:r>
        <w:t>3.11. Tipografía.</w:t>
      </w:r>
    </w:p>
    <w:p w:rsidR="008E5681" w:rsidRDefault="004806BF" w:rsidP="008E5681">
      <w:r>
        <w:t xml:space="preserve">La tipografía principal de la </w:t>
      </w:r>
      <w:r w:rsidR="00D276DB">
        <w:t>página</w:t>
      </w:r>
      <w:r>
        <w:t xml:space="preserve"> será </w:t>
      </w:r>
      <w:r w:rsidR="00D276DB">
        <w:t>‘</w:t>
      </w:r>
      <w:proofErr w:type="spellStart"/>
      <w:r>
        <w:t>Roboto</w:t>
      </w:r>
      <w:proofErr w:type="spellEnd"/>
      <w:r w:rsidR="00D276DB">
        <w:t>’</w:t>
      </w:r>
      <w:r>
        <w:t xml:space="preserve"> que la importaremos </w:t>
      </w:r>
      <w:proofErr w:type="gramStart"/>
      <w:r>
        <w:t>de la api</w:t>
      </w:r>
      <w:proofErr w:type="gramEnd"/>
      <w:r>
        <w:t xml:space="preserve"> de google con esa línea d</w:t>
      </w:r>
      <w:r w:rsidR="00D276DB">
        <w:t>e condigo desde el documento CSS</w:t>
      </w:r>
      <w:r>
        <w:t>.</w:t>
      </w:r>
    </w:p>
    <w:p w:rsidR="004806BF" w:rsidRPr="004806BF" w:rsidRDefault="004806BF" w:rsidP="008E5681">
      <w:pPr>
        <w:rPr>
          <w:i/>
          <w:u w:val="single"/>
        </w:rPr>
      </w:pPr>
      <w:r w:rsidRPr="004806BF">
        <w:rPr>
          <w:i/>
          <w:u w:val="single"/>
        </w:rPr>
        <w:t>@</w:t>
      </w:r>
      <w:proofErr w:type="spellStart"/>
      <w:r w:rsidRPr="004806BF">
        <w:rPr>
          <w:i/>
          <w:u w:val="single"/>
        </w:rPr>
        <w:t>import</w:t>
      </w:r>
      <w:proofErr w:type="spellEnd"/>
      <w:r w:rsidRPr="004806BF">
        <w:rPr>
          <w:i/>
          <w:u w:val="single"/>
        </w:rPr>
        <w:t xml:space="preserve"> url(http://fonts.googleapis.com/</w:t>
      </w:r>
      <w:proofErr w:type="gramStart"/>
      <w:r w:rsidRPr="004806BF">
        <w:rPr>
          <w:i/>
          <w:u w:val="single"/>
        </w:rPr>
        <w:t>css?family</w:t>
      </w:r>
      <w:proofErr w:type="gramEnd"/>
      <w:r w:rsidRPr="004806BF">
        <w:rPr>
          <w:i/>
          <w:u w:val="single"/>
        </w:rPr>
        <w:t>=Roboto:100,300,400,100italic,300italic);</w:t>
      </w:r>
    </w:p>
    <w:p w:rsidR="008E5681" w:rsidRDefault="008E5681" w:rsidP="008E5681">
      <w:pPr>
        <w:pStyle w:val="Ttulo2"/>
      </w:pPr>
      <w:r>
        <w:lastRenderedPageBreak/>
        <w:t>3.12. Tipo de maquetación y tecnologías a usar.</w:t>
      </w:r>
    </w:p>
    <w:p w:rsidR="00627A44" w:rsidRDefault="00627A44" w:rsidP="008E5681">
      <w:r>
        <w:t xml:space="preserve">Seguiremos la maquetación con </w:t>
      </w:r>
      <w:r w:rsidR="00D276DB">
        <w:t>HTML y CSS</w:t>
      </w:r>
      <w:r>
        <w:t xml:space="preserve"> que serán las tecnologías predominantes, intentare usar algo de boostrap4 para que sea </w:t>
      </w:r>
      <w:r w:rsidR="00D276DB">
        <w:t>más</w:t>
      </w:r>
      <w:r>
        <w:t xml:space="preserve">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 xml:space="preserve">Contenido con las zapatillas que el busque o las </w:t>
      </w:r>
      <w:r w:rsidR="00D276DB">
        <w:t>más</w:t>
      </w:r>
      <w:r>
        <w:t xml:space="preserve"> vendidas de primeras si no ha buscado.</w:t>
      </w:r>
    </w:p>
    <w:p w:rsidR="008E5681" w:rsidRPr="008E5681" w:rsidRDefault="00627A44" w:rsidP="008E5681">
      <w:r>
        <w:t xml:space="preserve">Pie de </w:t>
      </w:r>
      <w:r w:rsidR="00D276DB">
        <w:t>página</w:t>
      </w:r>
      <w:r>
        <w:t xml:space="preserve">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 xml:space="preserve">Uno de los patrones de diseño será en pestañas para que el usuario sepa en todo momento en que sección se </w:t>
      </w:r>
      <w:r w:rsidR="00D276DB">
        <w:t>sitúa</w:t>
      </w:r>
      <w:r>
        <w:t xml:space="preserve"> de la web.</w:t>
      </w:r>
    </w:p>
    <w:p w:rsidR="00CB7297" w:rsidRDefault="00CB7297" w:rsidP="008E5681"/>
    <w:p w:rsidR="00627A44" w:rsidRDefault="00D276DB" w:rsidP="008E5681">
      <w:r>
        <w:t>También</w:t>
      </w:r>
      <w:r w:rsidR="00627A44">
        <w:t xml:space="preserve"> añadiremos las migas de pan para facilitar el volver </w:t>
      </w:r>
      <w:r>
        <w:t>al</w:t>
      </w:r>
      <w:r w:rsidR="00627A44">
        <w:t xml:space="preserve"> punto que desee el usuario junto a un mapa de navegación situado en el pie de </w:t>
      </w:r>
      <w:r>
        <w:t>página</w:t>
      </w:r>
      <w:r w:rsidR="00627A44">
        <w:t xml:space="preserve"> para poder acceder directamente donde quiera. Algo que intentare seguir será que el usuario no de </w:t>
      </w:r>
      <w:r>
        <w:t>más</w:t>
      </w:r>
      <w:r w:rsidR="00627A44">
        <w:t xml:space="preserve"> de </w:t>
      </w:r>
      <w:proofErr w:type="gramStart"/>
      <w:r w:rsidR="00627A44">
        <w:t xml:space="preserve">tres </w:t>
      </w:r>
      <w:r>
        <w:t>clic</w:t>
      </w:r>
      <w:proofErr w:type="gramEnd"/>
      <w:r w:rsidR="00627A44">
        <w:t xml:space="preserve"> para llegar a algún sitio en concreto.</w:t>
      </w:r>
    </w:p>
    <w:p w:rsidR="00CF77A4" w:rsidRDefault="00CF77A4" w:rsidP="008E5681">
      <w:r>
        <w:rPr>
          <w:noProof/>
          <w:lang w:eastAsia="es-ES"/>
        </w:rPr>
        <w:drawing>
          <wp:inline distT="0" distB="0" distL="0" distR="0" wp14:anchorId="6FE0EDB9" wp14:editId="444800FE">
            <wp:extent cx="5400040" cy="26758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75890"/>
                    </a:xfrm>
                    <a:prstGeom prst="rect">
                      <a:avLst/>
                    </a:prstGeom>
                  </pic:spPr>
                </pic:pic>
              </a:graphicData>
            </a:graphic>
          </wp:inline>
        </w:drawing>
      </w:r>
      <w:bookmarkStart w:id="0" w:name="_GoBack"/>
      <w:bookmarkEnd w:id="0"/>
    </w:p>
    <w:p w:rsidR="00627A44" w:rsidRPr="008E5681" w:rsidRDefault="00627A44" w:rsidP="008E5681">
      <w:r>
        <w:t>Todo ello de una forma descendiente hacia abajo dejando los laterales libres</w:t>
      </w:r>
    </w:p>
    <w:p w:rsidR="008E5681" w:rsidRDefault="008E5681" w:rsidP="008E5681">
      <w:pPr>
        <w:pStyle w:val="Ttulo2"/>
      </w:pPr>
      <w:r>
        <w:t xml:space="preserve">3.14. </w:t>
      </w:r>
      <w:proofErr w:type="spellStart"/>
      <w:r>
        <w:t>Webmaster-guideline</w:t>
      </w:r>
      <w:r w:rsidR="004806BF">
        <w:t>s</w:t>
      </w:r>
      <w:proofErr w:type="spellEnd"/>
      <w:r w:rsidR="004806BF">
        <w:t xml:space="preserve"> de google que vamos a aplicar</w:t>
      </w:r>
      <w:r>
        <w:t>.</w:t>
      </w:r>
    </w:p>
    <w:p w:rsidR="008E5681" w:rsidRDefault="00627A44" w:rsidP="008E5681">
      <w:r>
        <w:t xml:space="preserve">Una </w:t>
      </w:r>
      <w:r w:rsidR="00842D64">
        <w:t>vez</w:t>
      </w:r>
      <w:r>
        <w:t xml:space="preserve"> que tengamos realizada la web le añadiremos la herramienta de google para que nos diga la fiabilidad y sensación de los </w:t>
      </w:r>
      <w:r w:rsidR="00842D64">
        <w:t>usuarios con</w:t>
      </w:r>
      <w:r>
        <w:t xml:space="preserve"> la web y nos saque estadísticas del tiempo </w:t>
      </w:r>
      <w:r w:rsidR="00842D64">
        <w:t>del</w:t>
      </w:r>
      <w:r>
        <w:t xml:space="preserve"> usuario en cada apartado de nuestra web para mejorarla en futuras actualizaciones.</w:t>
      </w:r>
    </w:p>
    <w:p w:rsidR="008E5681" w:rsidRPr="008E5681" w:rsidRDefault="008E5681" w:rsidP="008E5681">
      <w:pPr>
        <w:pStyle w:val="Ttulo1"/>
      </w:pPr>
      <w:r w:rsidRPr="008E5681">
        <w:t>4. Conclusiones: Incluir unas conclusiones sobre el trabajo.</w:t>
      </w:r>
    </w:p>
    <w:p w:rsidR="008E5681" w:rsidRDefault="009C2B02" w:rsidP="008E5681">
      <w:r>
        <w:t xml:space="preserve">Bueno el trabajo me ha parecido un poco tedioso y a libre interpretación varias cosas, sobre todo la parte de analizar la web de referencia, la parte de crear mi propio diseño se hace más entretenido. Lo que me ha quedado muy claro es que a la hora de hacer una maquetación de una web es bastante importante que este </w:t>
      </w:r>
      <w:proofErr w:type="gramStart"/>
      <w:r>
        <w:t>cuanto más cosas definidas</w:t>
      </w:r>
      <w:proofErr w:type="gramEnd"/>
      <w:r>
        <w:t xml:space="preserve"> mejor, así solo será ir </w:t>
      </w:r>
      <w:r>
        <w:lastRenderedPageBreak/>
        <w:t xml:space="preserve">colocando y no se formara una mezcla de cosas en nuestra web, en definitiva creo que nos puede ayudar a hacerla más rápida y seremos más eficientes. </w:t>
      </w:r>
    </w:p>
    <w:p w:rsidR="009C2B02" w:rsidRPr="008E5681" w:rsidRDefault="009C2B02" w:rsidP="008E5681">
      <w:r>
        <w:t>También he conocido varias herramientas On-line como la de cambiar la resolución de la imagen y la paleta de color para ayudar a buscar las mejores sensaciones de nuestros usuarios.</w:t>
      </w:r>
    </w:p>
    <w:p w:rsidR="0073186F" w:rsidRDefault="0073186F"/>
    <w:sectPr w:rsidR="0073186F" w:rsidSect="006646B2">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F4F" w:rsidRDefault="005A4F4F" w:rsidP="00A47D8E">
      <w:pPr>
        <w:spacing w:after="0" w:line="240" w:lineRule="auto"/>
      </w:pPr>
      <w:r>
        <w:separator/>
      </w:r>
    </w:p>
  </w:endnote>
  <w:endnote w:type="continuationSeparator" w:id="0">
    <w:p w:rsidR="005A4F4F" w:rsidRDefault="005A4F4F"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9C2B02" w:rsidP="00C43384">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F77A4">
            <w:rPr>
              <w:caps/>
              <w:noProof/>
              <w:color w:val="808080" w:themeColor="background1" w:themeShade="80"/>
              <w:sz w:val="18"/>
              <w:szCs w:val="18"/>
            </w:rPr>
            <w:t>13</w:t>
          </w:r>
          <w:r>
            <w:rPr>
              <w:caps/>
              <w:color w:val="808080" w:themeColor="background1" w:themeShade="80"/>
              <w:sz w:val="18"/>
              <w:szCs w:val="18"/>
            </w:rPr>
            <w:fldChar w:fldCharType="end"/>
          </w:r>
        </w:p>
      </w:tc>
    </w:tr>
  </w:tbl>
  <w:p w:rsidR="006646B2" w:rsidRDefault="006646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F4F" w:rsidRDefault="005A4F4F" w:rsidP="00A47D8E">
      <w:pPr>
        <w:spacing w:after="0" w:line="240" w:lineRule="auto"/>
      </w:pPr>
      <w:r>
        <w:separator/>
      </w:r>
    </w:p>
  </w:footnote>
  <w:footnote w:type="continuationSeparator" w:id="0">
    <w:p w:rsidR="005A4F4F" w:rsidRDefault="005A4F4F"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2E4B"/>
    <w:rsid w:val="000762B7"/>
    <w:rsid w:val="000D6901"/>
    <w:rsid w:val="00245DF0"/>
    <w:rsid w:val="002B0252"/>
    <w:rsid w:val="00365CEE"/>
    <w:rsid w:val="00444357"/>
    <w:rsid w:val="00477997"/>
    <w:rsid w:val="004806BF"/>
    <w:rsid w:val="005A3AF2"/>
    <w:rsid w:val="005A4F4F"/>
    <w:rsid w:val="005F0CFA"/>
    <w:rsid w:val="00627A44"/>
    <w:rsid w:val="006646B2"/>
    <w:rsid w:val="0069199E"/>
    <w:rsid w:val="0073186F"/>
    <w:rsid w:val="00741101"/>
    <w:rsid w:val="0077153A"/>
    <w:rsid w:val="007C4778"/>
    <w:rsid w:val="00842D64"/>
    <w:rsid w:val="008A1A7C"/>
    <w:rsid w:val="008D25A2"/>
    <w:rsid w:val="008E5681"/>
    <w:rsid w:val="0090293B"/>
    <w:rsid w:val="009254A3"/>
    <w:rsid w:val="009770DD"/>
    <w:rsid w:val="009A0525"/>
    <w:rsid w:val="009B3D9F"/>
    <w:rsid w:val="009C2B02"/>
    <w:rsid w:val="009E68E3"/>
    <w:rsid w:val="00A06B20"/>
    <w:rsid w:val="00A117A5"/>
    <w:rsid w:val="00A45DA7"/>
    <w:rsid w:val="00A47D8E"/>
    <w:rsid w:val="00AE52E2"/>
    <w:rsid w:val="00AF1844"/>
    <w:rsid w:val="00B007C3"/>
    <w:rsid w:val="00B6529A"/>
    <w:rsid w:val="00BE7C03"/>
    <w:rsid w:val="00C43384"/>
    <w:rsid w:val="00CB7297"/>
    <w:rsid w:val="00CD640A"/>
    <w:rsid w:val="00CF77A4"/>
    <w:rsid w:val="00D139B8"/>
    <w:rsid w:val="00D276DB"/>
    <w:rsid w:val="00E85213"/>
    <w:rsid w:val="00EF3ABA"/>
    <w:rsid w:val="00F26D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7B2A8"/>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ikons.piotrkwiatkowski.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D41E6B-F8FA-4FE0-86AD-595872C0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412</TotalTime>
  <Pages>15</Pages>
  <Words>1745</Words>
  <Characters>9602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Proyecto MasZapas</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MasZapas</dc:title>
  <dc:subject>Diseño de interfaces web</dc:subject>
  <dc:creator>Daniel luque castro</dc:creator>
  <cp:keywords/>
  <dc:description/>
  <cp:lastModifiedBy>spam.danielluque@gmail.com</cp:lastModifiedBy>
  <cp:revision>12</cp:revision>
  <dcterms:created xsi:type="dcterms:W3CDTF">2019-10-03T17:39:00Z</dcterms:created>
  <dcterms:modified xsi:type="dcterms:W3CDTF">2019-10-18T15:24:00Z</dcterms:modified>
</cp:coreProperties>
</file>